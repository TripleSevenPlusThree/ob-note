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75"/>
        <w:gridCol w:w="571"/>
        <w:gridCol w:w="2746"/>
        <w:gridCol w:w="251"/>
        <w:gridCol w:w="6549"/>
      </w:tblGrid>
      <w:tr w:rsidR="003D1B71" w:rsidRPr="00157FC4" w14:paraId="72B96BBD" w14:textId="77777777" w:rsidTr="00FC2369">
        <w:trPr>
          <w:trHeight w:val="841"/>
        </w:trPr>
        <w:tc>
          <w:tcPr>
            <w:tcW w:w="3892" w:type="dxa"/>
            <w:gridSpan w:val="3"/>
            <w:vMerge w:val="restart"/>
            <w:tcBorders>
              <w:bottom w:val="nil"/>
            </w:tcBorders>
          </w:tcPr>
          <w:p w14:paraId="52A2B2B4" w14:textId="61370400" w:rsidR="003D1B71" w:rsidRPr="00157FC4" w:rsidRDefault="00F5631F" w:rsidP="003D1B71">
            <w:pPr>
              <w:pStyle w:val="a7"/>
              <w:kinsoku w:val="0"/>
              <w:overflowPunct w:val="0"/>
              <w:ind w:left="-12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7D61949D" wp14:editId="5EB817E5">
                  <wp:simplePos x="0" y="0"/>
                  <wp:positionH relativeFrom="column">
                    <wp:posOffset>83457</wp:posOffset>
                  </wp:positionH>
                  <wp:positionV relativeFrom="paragraph">
                    <wp:posOffset>0</wp:posOffset>
                  </wp:positionV>
                  <wp:extent cx="1242695" cy="1731645"/>
                  <wp:effectExtent l="0" t="0" r="0" b="1905"/>
                  <wp:wrapSquare wrapText="bothSides"/>
                  <wp:docPr id="208519335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193356" name="图片 20851933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          </w:t>
            </w:r>
          </w:p>
        </w:tc>
        <w:tc>
          <w:tcPr>
            <w:tcW w:w="251" w:type="dxa"/>
            <w:vMerge w:val="restart"/>
            <w:tcBorders>
              <w:bottom w:val="nil"/>
            </w:tcBorders>
          </w:tcPr>
          <w:p w14:paraId="46AE7344" w14:textId="77777777" w:rsidR="006E35AE" w:rsidRPr="00157FC4" w:rsidRDefault="006E35AE" w:rsidP="00590471">
            <w:pPr>
              <w:pStyle w:val="a7"/>
              <w:kinsoku w:val="0"/>
              <w:overflowPunct w:val="0"/>
              <w:rPr>
                <w:rFonts w:hint="eastAsia"/>
                <w:color w:val="0072C7" w:themeColor="accent2"/>
              </w:rPr>
            </w:pPr>
          </w:p>
        </w:tc>
        <w:tc>
          <w:tcPr>
            <w:tcW w:w="6549" w:type="dxa"/>
          </w:tcPr>
          <w:p w14:paraId="2D88C34F" w14:textId="1DC0BCFD" w:rsidR="00A2526A" w:rsidRPr="00A2526A" w:rsidRDefault="000D0FDB" w:rsidP="00E067F7">
            <w:pPr>
              <w:ind w:firstLineChars="200" w:firstLine="560"/>
              <w:rPr>
                <w:rFonts w:hint="eastAsia"/>
                <w:lang w:val="zh-CN" w:bidi="zh-CN"/>
              </w:rPr>
            </w:pPr>
            <w:r w:rsidRPr="00A2526A">
              <w:rPr>
                <w:rFonts w:hint="eastAsia"/>
                <w:noProof/>
                <w:sz w:val="28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2F7217" wp14:editId="6B2E69A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511810</wp:posOffset>
                      </wp:positionV>
                      <wp:extent cx="4331335" cy="0"/>
                      <wp:effectExtent l="0" t="19050" r="31115" b="19050"/>
                      <wp:wrapNone/>
                      <wp:docPr id="1259457753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31335" cy="0"/>
                              </a:xfrm>
                              <a:prstGeom prst="line">
                                <a:avLst/>
                              </a:prstGeom>
                              <a:ln w="41275">
                                <a:solidFill>
                                  <a:schemeClr val="accent3">
                                    <a:lumMod val="90000"/>
                                    <a:lumOff val="1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18DB0F" id="直接连接符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05pt,40.3pt" to="341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" strokecolor="#132a75 [2902]" strokeweight="3.25pt">
                      <v:stroke joinstyle="miter"/>
                    </v:line>
                  </w:pict>
                </mc:Fallback>
              </mc:AlternateContent>
            </w:r>
            <w:r w:rsidR="0088632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FA53B" wp14:editId="0FEBE41B">
                      <wp:simplePos x="0" y="0"/>
                      <wp:positionH relativeFrom="column">
                        <wp:posOffset>494945</wp:posOffset>
                      </wp:positionH>
                      <wp:positionV relativeFrom="paragraph">
                        <wp:posOffset>44831</wp:posOffset>
                      </wp:positionV>
                      <wp:extent cx="1045845" cy="454025"/>
                      <wp:effectExtent l="0" t="0" r="1905" b="3175"/>
                      <wp:wrapNone/>
                      <wp:docPr id="521249189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5845" cy="4540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BCC498" w14:textId="77777777" w:rsidR="00A2526A" w:rsidRPr="00A2526A" w:rsidRDefault="00A2526A" w:rsidP="00A2526A">
                                  <w:pPr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A2526A">
                                    <w:rPr>
                                      <w:rFonts w:asciiTheme="majorEastAsia" w:eastAsiaTheme="majorEastAsia" w:hAnsiTheme="majorEastAsia" w:hint="eastAsia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刘源锋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BFA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1" o:spid="_x0000_s1026" type="#_x0000_t202" style="position:absolute;left:0;text-align:left;margin-left:38.95pt;margin-top:3.55pt;width:82.3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" fillcolor="white [3201]" stroked="f" strokeweight=".5pt">
                      <v:textbox>
                        <w:txbxContent>
                          <w:p w14:paraId="11BCC498" w14:textId="77777777" w:rsidR="00A2526A" w:rsidRPr="00A2526A" w:rsidRDefault="00A2526A" w:rsidP="00A2526A">
                            <w:pPr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2526A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刘源锋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35AE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216F499" wp14:editId="5EEF7C5B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1270</wp:posOffset>
                  </wp:positionV>
                  <wp:extent cx="454025" cy="454025"/>
                  <wp:effectExtent l="0" t="0" r="3175" b="3175"/>
                  <wp:wrapSquare wrapText="bothSides"/>
                  <wp:docPr id="95680786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" cy="45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D1B71" w:rsidRPr="00157FC4" w14:paraId="77D1BC94" w14:textId="77777777" w:rsidTr="00FC2369">
        <w:trPr>
          <w:trHeight w:val="1589"/>
        </w:trPr>
        <w:tc>
          <w:tcPr>
            <w:tcW w:w="3892" w:type="dxa"/>
            <w:gridSpan w:val="3"/>
            <w:vMerge/>
          </w:tcPr>
          <w:p w14:paraId="4E671AC9" w14:textId="77777777" w:rsidR="003D1B71" w:rsidRPr="00157FC4" w:rsidRDefault="003D1B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251" w:type="dxa"/>
            <w:vMerge/>
            <w:tcBorders>
              <w:bottom w:val="nil"/>
            </w:tcBorders>
          </w:tcPr>
          <w:p w14:paraId="647B64DD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549" w:type="dxa"/>
            <w:vMerge w:val="restart"/>
            <w:vAlign w:val="bottom"/>
          </w:tcPr>
          <w:p w14:paraId="78BDE23D" w14:textId="25648EA3" w:rsidR="00A2526A" w:rsidRPr="00A2526A" w:rsidRDefault="00A2526A" w:rsidP="000D0FDB">
            <w:pPr>
              <w:pStyle w:val="21"/>
              <w:spacing w:before="200" w:after="0"/>
              <w:rPr>
                <w:rFonts w:cs="Calibri" w:hint="eastAsia"/>
                <w:color w:val="0072C7"/>
                <w:sz w:val="28"/>
                <w:szCs w:val="21"/>
              </w:rPr>
            </w:pPr>
            <w:r w:rsidRPr="00A2526A">
              <w:rPr>
                <w:rFonts w:cs="Calibri" w:hint="eastAsia"/>
                <w:color w:val="0072C7"/>
                <w:sz w:val="28"/>
                <w:szCs w:val="21"/>
              </w:rPr>
              <w:t>经历</w:t>
            </w:r>
          </w:p>
          <w:p w14:paraId="37AD0BDD" w14:textId="36C8428E" w:rsidR="003D1B71" w:rsidRPr="00A2526A" w:rsidRDefault="00A2526A" w:rsidP="000D0FDB">
            <w:pPr>
              <w:pStyle w:val="21"/>
              <w:spacing w:beforeLines="50" w:before="120" w:after="0" w:line="360" w:lineRule="auto"/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</w:pPr>
            <w:r w:rsidRPr="00A2526A"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  <w:t>工作经历</w:t>
            </w:r>
          </w:p>
          <w:p w14:paraId="3EC9FFF2" w14:textId="516E401D" w:rsidR="00A2526A" w:rsidRDefault="00A2526A" w:rsidP="00A2526A">
            <w:pPr>
              <w:rPr>
                <w:rFonts w:hint="eastAsia"/>
                <w:lang w:val="zh-CN" w:bidi="zh-CN"/>
              </w:rPr>
            </w:pPr>
            <w:r w:rsidRPr="00A2526A">
              <w:rPr>
                <w:rFonts w:cs="Calibri"/>
                <w:lang w:val="zh-CN" w:bidi="zh-CN"/>
              </w:rPr>
              <w:t>担任</w:t>
            </w:r>
            <w:proofErr w:type="gramStart"/>
            <w:r w:rsidRPr="00A2526A">
              <w:rPr>
                <w:rFonts w:cs="Calibri"/>
                <w:lang w:val="zh-CN" w:bidi="zh-CN"/>
              </w:rPr>
              <w:t>学院综管部门</w:t>
            </w:r>
            <w:proofErr w:type="gramEnd"/>
            <w:r w:rsidRPr="00A2526A">
              <w:rPr>
                <w:rFonts w:cs="Calibri"/>
                <w:lang w:val="zh-CN" w:bidi="zh-CN"/>
              </w:rPr>
              <w:t>的学生助理，协助老师工作，常通过办公软件制作报表，设计文档。高效完成工作，认真负责，从普通轮班助理</w:t>
            </w:r>
            <w:r w:rsidRPr="0071263E">
              <w:rPr>
                <w:rFonts w:cs="Calibri"/>
                <w:b/>
                <w:bCs/>
                <w:lang w:val="zh-CN" w:bidi="zh-CN"/>
              </w:rPr>
              <w:t>提升</w:t>
            </w:r>
            <w:r w:rsidRPr="00A2526A">
              <w:rPr>
                <w:rFonts w:cs="Calibri"/>
                <w:lang w:val="zh-CN" w:bidi="zh-CN"/>
              </w:rPr>
              <w:t>为部门</w:t>
            </w:r>
            <w:r w:rsidRPr="0071263E">
              <w:rPr>
                <w:rFonts w:cs="Calibri"/>
                <w:lang w:val="zh-CN" w:bidi="zh-CN"/>
              </w:rPr>
              <w:t>专职助理</w:t>
            </w:r>
            <w:r w:rsidRPr="00A2526A">
              <w:rPr>
                <w:rFonts w:cs="Calibri"/>
                <w:lang w:val="zh-CN" w:bidi="zh-CN"/>
              </w:rPr>
              <w:t>。</w:t>
            </w:r>
          </w:p>
          <w:p w14:paraId="612848FB" w14:textId="6B8E8283" w:rsidR="00A2526A" w:rsidRPr="00A2526A" w:rsidRDefault="00A2526A" w:rsidP="000D0FDB">
            <w:pPr>
              <w:pStyle w:val="21"/>
              <w:spacing w:beforeLines="50" w:before="120" w:after="0" w:line="360" w:lineRule="auto"/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</w:pPr>
            <w:r w:rsidRPr="00A2526A">
              <w:rPr>
                <w:rFonts w:asciiTheme="majorEastAsia" w:eastAsiaTheme="majorEastAsia" w:hAnsiTheme="majorEastAsia" w:hint="eastAsia"/>
                <w:color w:val="003963" w:themeColor="accent2" w:themeShade="80"/>
                <w:szCs w:val="24"/>
                <w:lang w:val="zh-CN" w:bidi="zh-CN"/>
              </w:rPr>
              <w:t>组织经历</w:t>
            </w:r>
          </w:p>
          <w:p w14:paraId="288FECA7" w14:textId="260BA092" w:rsidR="00A2526A" w:rsidRPr="001A1AC6" w:rsidRDefault="00A2526A" w:rsidP="00A2526A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/>
                <w:lang w:val="zh-CN" w:bidi="zh-CN"/>
              </w:rPr>
              <w:t>改进汽车3d模型</w:t>
            </w:r>
            <w:r w:rsidR="009F0E94">
              <w:rPr>
                <w:rFonts w:cs="Calibri" w:hint="eastAsia"/>
                <w:lang w:val="zh-CN" w:bidi="zh-CN"/>
              </w:rPr>
              <w:t>任务</w:t>
            </w:r>
            <w:r w:rsidRPr="00A2526A">
              <w:rPr>
                <w:rFonts w:cs="Calibri"/>
                <w:lang w:val="zh-CN" w:bidi="zh-CN"/>
              </w:rPr>
              <w:t>，将各执己见的小组成员凝聚在一起各司其职</w:t>
            </w:r>
            <w:r w:rsidRPr="00A2526A">
              <w:rPr>
                <w:rFonts w:cs="Calibri" w:hint="eastAsia"/>
                <w:lang w:val="zh-CN" w:bidi="zh-CN"/>
              </w:rPr>
              <w:t>，</w:t>
            </w:r>
            <w:r w:rsidRPr="00A2526A">
              <w:rPr>
                <w:rFonts w:cs="Calibri"/>
                <w:lang w:val="zh-CN" w:bidi="zh-CN"/>
              </w:rPr>
              <w:t>有序完成任务。制作完美的讲解</w:t>
            </w:r>
            <w:r w:rsidRPr="001A1AC6">
              <w:rPr>
                <w:rFonts w:cs="Calibri"/>
                <w:lang w:val="zh-CN" w:bidi="zh-CN"/>
              </w:rPr>
              <w:t>PPT并用逻辑严谨的讲解，成为五个小组中</w:t>
            </w:r>
            <w:r w:rsidRPr="0071263E">
              <w:rPr>
                <w:rFonts w:cs="Calibri"/>
                <w:b/>
                <w:bCs/>
                <w:lang w:val="zh-CN" w:bidi="zh-CN"/>
              </w:rPr>
              <w:t>唯一</w:t>
            </w:r>
            <w:r w:rsidRPr="001A1AC6">
              <w:rPr>
                <w:rFonts w:cs="Calibri"/>
                <w:lang w:val="zh-CN" w:bidi="zh-CN"/>
              </w:rPr>
              <w:t>满分的小组。</w:t>
            </w:r>
          </w:p>
          <w:p w14:paraId="04ACFC39" w14:textId="6E7709BB" w:rsidR="003D1B71" w:rsidRPr="00A2526A" w:rsidRDefault="00A2526A" w:rsidP="000D0FDB">
            <w:pPr>
              <w:pStyle w:val="21"/>
              <w:spacing w:before="200" w:after="0"/>
              <w:rPr>
                <w:rFonts w:cs="Calibri" w:hint="eastAsia"/>
                <w:color w:val="0072C7"/>
                <w:sz w:val="28"/>
                <w:szCs w:val="21"/>
              </w:rPr>
            </w:pPr>
            <w:r w:rsidRPr="00A2526A">
              <w:rPr>
                <w:rFonts w:cs="Calibri" w:hint="eastAsia"/>
                <w:color w:val="0072C7"/>
                <w:sz w:val="28"/>
                <w:szCs w:val="21"/>
              </w:rPr>
              <w:t>技能</w:t>
            </w:r>
          </w:p>
          <w:p w14:paraId="45FFA409" w14:textId="65866A63" w:rsidR="00A2526A" w:rsidRDefault="00A2526A" w:rsidP="00A2526A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/>
                <w:b/>
                <w:bCs/>
                <w:lang w:val="zh-CN" w:bidi="zh-CN"/>
              </w:rPr>
              <w:t>办公软件office：</w:t>
            </w:r>
            <w:r w:rsidRPr="00A2526A">
              <w:rPr>
                <w:rFonts w:cs="Calibri"/>
                <w:lang w:val="zh-CN" w:bidi="zh-CN"/>
              </w:rPr>
              <w:t>可以非常顺利的利用这些工具满足相应的需求。</w:t>
            </w:r>
          </w:p>
          <w:p w14:paraId="1E0458E6" w14:textId="18CAEC26" w:rsidR="001A1AC6" w:rsidRPr="00A2526A" w:rsidRDefault="001A1AC6" w:rsidP="00A2526A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/>
                <w:b/>
                <w:bCs/>
                <w:lang w:val="zh-CN" w:bidi="zh-CN"/>
              </w:rPr>
              <w:t>编程：</w:t>
            </w:r>
            <w:r w:rsidRPr="00A2526A">
              <w:rPr>
                <w:rFonts w:cs="Calibri"/>
                <w:lang w:val="zh-CN" w:bidi="zh-CN"/>
              </w:rPr>
              <w:t>较为深入学习c++</w:t>
            </w:r>
            <w:r w:rsidR="00C423D5">
              <w:rPr>
                <w:rFonts w:cs="Calibri" w:hint="eastAsia"/>
                <w:lang w:val="zh-CN" w:bidi="zh-CN"/>
              </w:rPr>
              <w:t>以及学习</w:t>
            </w:r>
            <w:r w:rsidRPr="00A2526A">
              <w:rPr>
                <w:rFonts w:cs="Calibri"/>
                <w:lang w:val="zh-CN" w:bidi="zh-CN"/>
              </w:rPr>
              <w:t>数据结构和设计模式，能使用构建工具如cmake构建项目。了解软件的整体开发流程。能够从0到1设计整体框架，拥有从整体进入细节的能力。</w:t>
            </w:r>
          </w:p>
          <w:p w14:paraId="54107008" w14:textId="240F32EF" w:rsidR="00A2526A" w:rsidRPr="001A1AC6" w:rsidRDefault="00A2526A" w:rsidP="001A1AC6">
            <w:pPr>
              <w:rPr>
                <w:rFonts w:cs="Calibri" w:hint="eastAsia"/>
                <w:lang w:val="zh-CN" w:bidi="zh-CN"/>
              </w:rPr>
            </w:pPr>
            <w:r w:rsidRPr="00A2526A">
              <w:rPr>
                <w:rFonts w:cs="Calibri" w:hint="eastAsia"/>
                <w:b/>
                <w:bCs/>
                <w:lang w:val="zh-CN" w:bidi="zh-CN"/>
              </w:rPr>
              <w:t>数</w:t>
            </w:r>
            <w:r w:rsidRPr="00A2526A">
              <w:rPr>
                <w:rFonts w:cs="Calibri"/>
                <w:b/>
                <w:bCs/>
                <w:lang w:val="zh-CN" w:bidi="zh-CN"/>
              </w:rPr>
              <w:t>据分析：</w:t>
            </w:r>
            <w:r w:rsidRPr="00A2526A">
              <w:rPr>
                <w:rFonts w:cs="Calibri"/>
                <w:lang w:val="zh-CN" w:bidi="zh-CN"/>
              </w:rPr>
              <w:t>清晰数据分析流程</w:t>
            </w:r>
            <w:r w:rsidR="00635EE2">
              <w:rPr>
                <w:rFonts w:cs="Calibri" w:hint="eastAsia"/>
                <w:lang w:val="zh-CN" w:bidi="zh-CN"/>
              </w:rPr>
              <w:t>；</w:t>
            </w:r>
            <w:r w:rsidRPr="00A2526A">
              <w:rPr>
                <w:rFonts w:cs="Calibri"/>
                <w:lang w:val="zh-CN" w:bidi="zh-CN"/>
              </w:rPr>
              <w:t>运用excel进行数据和可视化</w:t>
            </w:r>
            <w:r w:rsidR="00635EE2">
              <w:rPr>
                <w:rFonts w:cs="Calibri" w:hint="eastAsia"/>
                <w:lang w:val="zh-CN" w:bidi="zh-CN"/>
              </w:rPr>
              <w:t>分析</w:t>
            </w:r>
            <w:r w:rsidRPr="00A2526A">
              <w:rPr>
                <w:rFonts w:cs="Calibri" w:hint="eastAsia"/>
                <w:lang w:val="zh-CN" w:bidi="zh-CN"/>
              </w:rPr>
              <w:t>；</w:t>
            </w:r>
            <w:r w:rsidRPr="00A2526A">
              <w:rPr>
                <w:rFonts w:cs="Calibri"/>
                <w:lang w:val="zh-CN" w:bidi="zh-CN"/>
              </w:rPr>
              <w:t>了解sql架构和使用原则</w:t>
            </w:r>
            <w:r>
              <w:rPr>
                <w:rFonts w:cs="Calibri" w:hint="eastAsia"/>
                <w:lang w:val="zh-CN" w:bidi="zh-CN"/>
              </w:rPr>
              <w:t>。</w:t>
            </w:r>
          </w:p>
          <w:p w14:paraId="2CEC0484" w14:textId="77777777" w:rsidR="003D1B71" w:rsidRPr="003E1687" w:rsidRDefault="001A1AC6" w:rsidP="000D0FDB">
            <w:pPr>
              <w:pStyle w:val="21"/>
              <w:spacing w:before="200" w:after="0"/>
              <w:rPr>
                <w:rFonts w:cs="Calibri" w:hint="eastAsia"/>
                <w:color w:val="0072C7"/>
                <w:sz w:val="28"/>
                <w:szCs w:val="21"/>
              </w:rPr>
            </w:pPr>
            <w:r w:rsidRPr="003E1687">
              <w:rPr>
                <w:rFonts w:cs="Calibri" w:hint="eastAsia"/>
                <w:color w:val="0072C7"/>
                <w:sz w:val="28"/>
                <w:szCs w:val="21"/>
              </w:rPr>
              <w:t>技能证书</w:t>
            </w:r>
          </w:p>
          <w:p w14:paraId="79F8DB6F" w14:textId="77777777" w:rsidR="001A1AC6" w:rsidRPr="00EF1B6D" w:rsidRDefault="001A1AC6" w:rsidP="001A1AC6">
            <w:pPr>
              <w:rPr>
                <w:rFonts w:cs="Calibri" w:hint="eastAsia"/>
                <w:sz w:val="21"/>
                <w:szCs w:val="21"/>
                <w:lang w:val="zh-CN" w:bidi="zh-CN"/>
              </w:rPr>
            </w:pPr>
            <w:r w:rsidRPr="00EF1B6D">
              <w:rPr>
                <w:rFonts w:cs="Calibri" w:hint="eastAsia"/>
                <w:sz w:val="21"/>
                <w:szCs w:val="21"/>
                <w:lang w:val="zh-CN" w:bidi="zh-CN"/>
              </w:rPr>
              <w:t>C1驾驶证</w:t>
            </w:r>
          </w:p>
          <w:p w14:paraId="2E00FABE" w14:textId="77777777" w:rsidR="001A1AC6" w:rsidRDefault="001A1AC6" w:rsidP="001A1AC6">
            <w:pPr>
              <w:rPr>
                <w:rFonts w:cs="Calibri"/>
                <w:sz w:val="21"/>
                <w:szCs w:val="21"/>
                <w:lang w:val="zh-CN" w:bidi="zh-CN"/>
              </w:rPr>
            </w:pPr>
            <w:r w:rsidRPr="00EF1B6D">
              <w:rPr>
                <w:rFonts w:cs="Calibri" w:hint="eastAsia"/>
                <w:sz w:val="21"/>
                <w:szCs w:val="21"/>
                <w:lang w:val="zh-CN" w:bidi="zh-CN"/>
              </w:rPr>
              <w:t>CET4</w:t>
            </w:r>
          </w:p>
          <w:p w14:paraId="758B484B" w14:textId="77777777" w:rsidR="0088632F" w:rsidRDefault="0088632F" w:rsidP="001A1AC6">
            <w:pPr>
              <w:rPr>
                <w:rFonts w:cs="Calibri"/>
                <w:sz w:val="21"/>
                <w:szCs w:val="21"/>
                <w:lang w:val="zh-CN" w:bidi="zh-CN"/>
              </w:rPr>
            </w:pPr>
          </w:p>
          <w:p w14:paraId="4AE01454" w14:textId="77777777" w:rsidR="0088632F" w:rsidRDefault="0088632F" w:rsidP="001A1AC6"/>
          <w:p w14:paraId="61779887" w14:textId="77777777" w:rsidR="0088632F" w:rsidRDefault="0088632F" w:rsidP="001A1AC6"/>
          <w:p w14:paraId="113F7C64" w14:textId="77777777" w:rsidR="0088632F" w:rsidRDefault="0088632F" w:rsidP="001A1AC6"/>
          <w:p w14:paraId="612C33F2" w14:textId="3FC7A5C2" w:rsidR="000D0FDB" w:rsidRPr="001A1AC6" w:rsidRDefault="000D0FDB" w:rsidP="001A1AC6">
            <w:pPr>
              <w:rPr>
                <w:rFonts w:hint="eastAsia"/>
              </w:rPr>
            </w:pPr>
          </w:p>
        </w:tc>
      </w:tr>
      <w:tr w:rsidR="003D1B71" w:rsidRPr="00E106AE" w14:paraId="2AA453EE" w14:textId="77777777" w:rsidTr="00FC2369">
        <w:trPr>
          <w:trHeight w:val="1801"/>
        </w:trPr>
        <w:tc>
          <w:tcPr>
            <w:tcW w:w="575" w:type="dxa"/>
          </w:tcPr>
          <w:p w14:paraId="443C68A9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3317" w:type="dxa"/>
            <w:gridSpan w:val="2"/>
          </w:tcPr>
          <w:p w14:paraId="5C87EEA3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251" w:type="dxa"/>
            <w:vMerge/>
            <w:tcBorders>
              <w:left w:val="nil"/>
            </w:tcBorders>
          </w:tcPr>
          <w:p w14:paraId="65DADBD9" w14:textId="77777777" w:rsidR="003D1B71" w:rsidRPr="00E106AE" w:rsidRDefault="003D1B71" w:rsidP="00E106AE">
            <w:pPr>
              <w:rPr>
                <w:rFonts w:cs="Calibri" w:hint="eastAsia"/>
                <w:lang w:val="zh-CN" w:bidi="zh-CN"/>
              </w:rPr>
            </w:pPr>
          </w:p>
        </w:tc>
        <w:tc>
          <w:tcPr>
            <w:tcW w:w="6549" w:type="dxa"/>
            <w:vMerge/>
          </w:tcPr>
          <w:p w14:paraId="1830FE9C" w14:textId="77777777" w:rsidR="003D1B71" w:rsidRPr="00E106AE" w:rsidRDefault="003D1B71" w:rsidP="00222466">
            <w:pPr>
              <w:rPr>
                <w:rFonts w:cs="Calibri" w:hint="eastAsia"/>
                <w:lang w:val="zh-CN" w:bidi="zh-CN"/>
              </w:rPr>
            </w:pPr>
          </w:p>
        </w:tc>
      </w:tr>
      <w:tr w:rsidR="00FC2369" w:rsidRPr="00157FC4" w14:paraId="7169EAA4" w14:textId="77777777" w:rsidTr="00FC2369">
        <w:trPr>
          <w:trHeight w:val="850"/>
        </w:trPr>
        <w:tc>
          <w:tcPr>
            <w:tcW w:w="575" w:type="dxa"/>
          </w:tcPr>
          <w:p w14:paraId="7D34A035" w14:textId="77777777" w:rsidR="006E35AE" w:rsidRPr="00157FC4" w:rsidRDefault="006E35AE" w:rsidP="006E35AE">
            <w:pPr>
              <w:pStyle w:val="af1"/>
              <w:rPr>
                <w:rFonts w:hint="eastAsia"/>
                <w:noProof/>
              </w:rPr>
            </w:pPr>
          </w:p>
        </w:tc>
        <w:tc>
          <w:tcPr>
            <w:tcW w:w="571" w:type="dxa"/>
            <w:tcMar>
              <w:left w:w="0" w:type="dxa"/>
              <w:right w:w="0" w:type="dxa"/>
            </w:tcMar>
            <w:vAlign w:val="center"/>
          </w:tcPr>
          <w:p w14:paraId="66F30DC8" w14:textId="6B587217" w:rsidR="003D1B71" w:rsidRPr="00157FC4" w:rsidRDefault="0079245C" w:rsidP="00C6187A">
            <w:pPr>
              <w:pStyle w:val="af1"/>
              <w:rPr>
                <w:rStyle w:val="af2"/>
                <w:rFonts w:cs="Calibri" w:hint="eastAsia"/>
                <w:b w:val="0"/>
                <w:bCs w:val="0"/>
                <w:color w:val="666666"/>
              </w:rPr>
            </w:pPr>
            <w:r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1F248A1F" wp14:editId="57D13209">
                  <wp:extent cx="323215" cy="347977"/>
                  <wp:effectExtent l="0" t="0" r="635" b="0"/>
                  <wp:docPr id="7407743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60" cy="3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  <w:vAlign w:val="center"/>
          </w:tcPr>
          <w:p w14:paraId="73AAABEF" w14:textId="77777777" w:rsidR="0079245C" w:rsidRDefault="0079245C" w:rsidP="00380FD1">
            <w:pPr>
              <w:pStyle w:val="af1"/>
              <w:rPr>
                <w:rFonts w:ascii="微软雅黑" w:eastAsia="微软雅黑" w:hAnsi="微软雅黑"/>
                <w:color w:val="auto"/>
              </w:rPr>
            </w:pPr>
            <w:r w:rsidRPr="006E35AE">
              <w:rPr>
                <w:rFonts w:ascii="微软雅黑" w:eastAsia="微软雅黑" w:hAnsi="微软雅黑"/>
                <w:color w:val="auto"/>
              </w:rPr>
              <w:t>深圳职业技术大学</w:t>
            </w:r>
          </w:p>
          <w:p w14:paraId="52671DD6" w14:textId="1D94E1E4" w:rsidR="00A2526A" w:rsidRPr="00157FC4" w:rsidRDefault="0079245C" w:rsidP="00380FD1">
            <w:pPr>
              <w:pStyle w:val="af1"/>
              <w:rPr>
                <w:rFonts w:hint="eastAsia"/>
              </w:rPr>
            </w:pPr>
            <w:r w:rsidRPr="006E35AE">
              <w:rPr>
                <w:rFonts w:ascii="微软雅黑" w:eastAsia="微软雅黑" w:hAnsi="微软雅黑"/>
              </w:rPr>
              <w:t>新能源汽车工程技术</w:t>
            </w:r>
            <w:r w:rsidRPr="006E35AE">
              <w:rPr>
                <w:rFonts w:ascii="微软雅黑" w:eastAsia="微软雅黑" w:hAnsi="微软雅黑" w:hint="eastAsia"/>
              </w:rPr>
              <w:t>专业</w:t>
            </w:r>
          </w:p>
        </w:tc>
        <w:tc>
          <w:tcPr>
            <w:tcW w:w="251" w:type="dxa"/>
            <w:vMerge/>
            <w:tcBorders>
              <w:left w:val="nil"/>
            </w:tcBorders>
          </w:tcPr>
          <w:p w14:paraId="58F074BB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549" w:type="dxa"/>
            <w:vMerge/>
          </w:tcPr>
          <w:p w14:paraId="1BBB098B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FC2369" w:rsidRPr="00157FC4" w14:paraId="45D78115" w14:textId="77777777" w:rsidTr="00FC2369">
        <w:trPr>
          <w:trHeight w:val="695"/>
        </w:trPr>
        <w:tc>
          <w:tcPr>
            <w:tcW w:w="575" w:type="dxa"/>
          </w:tcPr>
          <w:p w14:paraId="106D2857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571" w:type="dxa"/>
            <w:tcMar>
              <w:left w:w="0" w:type="dxa"/>
              <w:right w:w="0" w:type="dxa"/>
            </w:tcMar>
            <w:vAlign w:val="center"/>
          </w:tcPr>
          <w:p w14:paraId="46B14216" w14:textId="3C9F4EBA" w:rsidR="003D1B71" w:rsidRPr="00157FC4" w:rsidRDefault="0079245C" w:rsidP="0079245C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7CCCE368" wp14:editId="4B42D742">
                  <wp:extent cx="270510" cy="270510"/>
                  <wp:effectExtent l="0" t="0" r="0" b="0"/>
                  <wp:docPr id="167937507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  <w:vAlign w:val="center"/>
          </w:tcPr>
          <w:p w14:paraId="19410D7A" w14:textId="78E97238" w:rsidR="003D1B71" w:rsidRPr="00157FC4" w:rsidRDefault="0079245C" w:rsidP="00380FD1">
            <w:pPr>
              <w:pStyle w:val="af1"/>
              <w:rPr>
                <w:rFonts w:hint="eastAsia"/>
              </w:rPr>
            </w:pPr>
            <w:r w:rsidRPr="0079245C">
              <w:rPr>
                <w:rFonts w:ascii="微软雅黑" w:eastAsia="微软雅黑" w:hAnsi="微软雅黑"/>
              </w:rPr>
              <w:t>2004.3.1</w:t>
            </w:r>
            <w:r>
              <w:rPr>
                <w:rFonts w:ascii="微软雅黑" w:eastAsia="微软雅黑" w:hAnsi="微软雅黑" w:hint="eastAsia"/>
              </w:rPr>
              <w:t>9</w:t>
            </w:r>
          </w:p>
        </w:tc>
        <w:tc>
          <w:tcPr>
            <w:tcW w:w="251" w:type="dxa"/>
            <w:vMerge/>
            <w:tcBorders>
              <w:left w:val="nil"/>
            </w:tcBorders>
          </w:tcPr>
          <w:p w14:paraId="6FAEBFBC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549" w:type="dxa"/>
            <w:vMerge/>
          </w:tcPr>
          <w:p w14:paraId="1DFE74E7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3D1B71" w:rsidRPr="00157FC4" w14:paraId="7D42BA91" w14:textId="77777777" w:rsidTr="00FC2369">
        <w:trPr>
          <w:trHeight w:val="703"/>
        </w:trPr>
        <w:tc>
          <w:tcPr>
            <w:tcW w:w="575" w:type="dxa"/>
          </w:tcPr>
          <w:p w14:paraId="78F0614B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571" w:type="dxa"/>
            <w:tcMar>
              <w:left w:w="0" w:type="dxa"/>
              <w:right w:w="0" w:type="dxa"/>
            </w:tcMar>
            <w:vAlign w:val="center"/>
          </w:tcPr>
          <w:p w14:paraId="38D18145" w14:textId="28FBDAF2" w:rsidR="003D1B71" w:rsidRPr="00157FC4" w:rsidRDefault="0079245C" w:rsidP="00C6187A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Style w:val="af2"/>
                <w:rFonts w:ascii="微软雅黑" w:eastAsia="微软雅黑" w:hAnsi="微软雅黑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610B35FA" wp14:editId="06229D47">
                  <wp:extent cx="254881" cy="254881"/>
                  <wp:effectExtent l="0" t="0" r="0" b="0"/>
                  <wp:docPr id="1379518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63" cy="25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  <w:vAlign w:val="center"/>
          </w:tcPr>
          <w:p w14:paraId="5858F3D4" w14:textId="4CB49A58" w:rsidR="003D1B71" w:rsidRPr="00157FC4" w:rsidRDefault="0079245C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广东</w:t>
            </w:r>
            <w:r w:rsidRPr="00F66A62">
              <w:rPr>
                <w:rFonts w:ascii="微软雅黑" w:eastAsia="微软雅黑" w:hAnsi="微软雅黑" w:hint="eastAsia"/>
              </w:rPr>
              <w:t>省</w:t>
            </w:r>
            <w:r w:rsidRPr="00F66A62">
              <w:rPr>
                <w:rFonts w:ascii="微软雅黑" w:eastAsia="微软雅黑" w:hAnsi="微软雅黑"/>
              </w:rPr>
              <w:t>清远</w:t>
            </w:r>
            <w:r w:rsidRPr="00F66A62">
              <w:rPr>
                <w:rFonts w:ascii="微软雅黑" w:eastAsia="微软雅黑" w:hAnsi="微软雅黑" w:hint="eastAsia"/>
              </w:rPr>
              <w:t>市连州市</w:t>
            </w:r>
          </w:p>
        </w:tc>
        <w:tc>
          <w:tcPr>
            <w:tcW w:w="251" w:type="dxa"/>
            <w:vMerge/>
            <w:tcBorders>
              <w:left w:val="nil"/>
            </w:tcBorders>
          </w:tcPr>
          <w:p w14:paraId="678EFBF5" w14:textId="77777777" w:rsidR="003D1B71" w:rsidRPr="00157FC4" w:rsidRDefault="003D1B71" w:rsidP="00590471">
            <w:pPr>
              <w:pStyle w:val="a7"/>
              <w:kinsoku w:val="0"/>
              <w:overflowPunct w:val="0"/>
              <w:rPr>
                <w:rFonts w:hint="eastAsia"/>
              </w:rPr>
            </w:pPr>
          </w:p>
        </w:tc>
        <w:tc>
          <w:tcPr>
            <w:tcW w:w="6549" w:type="dxa"/>
            <w:vMerge/>
          </w:tcPr>
          <w:p w14:paraId="7364CE14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FC2369" w:rsidRPr="00157FC4" w14:paraId="27AEE203" w14:textId="77777777" w:rsidTr="00FC2369">
        <w:trPr>
          <w:trHeight w:val="686"/>
        </w:trPr>
        <w:tc>
          <w:tcPr>
            <w:tcW w:w="575" w:type="dxa"/>
          </w:tcPr>
          <w:p w14:paraId="053A748A" w14:textId="77777777" w:rsidR="003D1B71" w:rsidRPr="00157FC4" w:rsidRDefault="003D1B71" w:rsidP="006D79A8">
            <w:pPr>
              <w:pStyle w:val="af1"/>
              <w:jc w:val="center"/>
              <w:rPr>
                <w:rFonts w:hint="eastAsia"/>
                <w:noProof/>
              </w:rPr>
            </w:pPr>
          </w:p>
        </w:tc>
        <w:tc>
          <w:tcPr>
            <w:tcW w:w="571" w:type="dxa"/>
            <w:tcMar>
              <w:left w:w="0" w:type="dxa"/>
              <w:right w:w="0" w:type="dxa"/>
            </w:tcMar>
            <w:vAlign w:val="center"/>
          </w:tcPr>
          <w:p w14:paraId="2E958636" w14:textId="10AA09F9" w:rsidR="003D1B71" w:rsidRPr="00157FC4" w:rsidRDefault="00A2526A" w:rsidP="00C6187A">
            <w:pPr>
              <w:pStyle w:val="af1"/>
              <w:rPr>
                <w:rFonts w:cs="Calibri" w:hint="eastAsia"/>
                <w:color w:val="666666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inline distT="0" distB="0" distL="0" distR="0" wp14:anchorId="5B862C5E" wp14:editId="6956085F">
                  <wp:extent cx="236220" cy="236220"/>
                  <wp:effectExtent l="0" t="0" r="0" b="0"/>
                  <wp:docPr id="6636794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70" cy="23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  <w:vAlign w:val="center"/>
          </w:tcPr>
          <w:p w14:paraId="394A824F" w14:textId="2920F699" w:rsidR="003D1B71" w:rsidRPr="00157FC4" w:rsidRDefault="00A2526A" w:rsidP="00380FD1">
            <w:pPr>
              <w:pStyle w:val="af1"/>
              <w:rPr>
                <w:rFonts w:hint="eastAsia"/>
              </w:rPr>
            </w:pPr>
            <w:r w:rsidRPr="00F66A62">
              <w:rPr>
                <w:rFonts w:ascii="微软雅黑" w:eastAsia="微软雅黑" w:hAnsi="微软雅黑"/>
              </w:rPr>
              <w:t>yf21357kd@163.com</w:t>
            </w:r>
          </w:p>
        </w:tc>
        <w:tc>
          <w:tcPr>
            <w:tcW w:w="251" w:type="dxa"/>
            <w:vMerge/>
            <w:tcBorders>
              <w:left w:val="nil"/>
            </w:tcBorders>
          </w:tcPr>
          <w:p w14:paraId="7A75EF7B" w14:textId="77777777" w:rsidR="003D1B71" w:rsidRPr="00157FC4" w:rsidRDefault="003D1B71" w:rsidP="00A14C79">
            <w:pPr>
              <w:pStyle w:val="af1"/>
              <w:rPr>
                <w:rFonts w:hint="eastAsia"/>
              </w:rPr>
            </w:pPr>
          </w:p>
        </w:tc>
        <w:tc>
          <w:tcPr>
            <w:tcW w:w="6549" w:type="dxa"/>
            <w:vMerge/>
          </w:tcPr>
          <w:p w14:paraId="19713946" w14:textId="77777777" w:rsidR="003D1B71" w:rsidRPr="00157FC4" w:rsidRDefault="003D1B71" w:rsidP="005801E5">
            <w:pPr>
              <w:pStyle w:val="1"/>
              <w:rPr>
                <w:rFonts w:hint="eastAsia"/>
              </w:rPr>
            </w:pPr>
          </w:p>
        </w:tc>
      </w:tr>
      <w:tr w:rsidR="00FC2369" w:rsidRPr="00157FC4" w14:paraId="704DFF8A" w14:textId="77777777" w:rsidTr="00FC2369">
        <w:trPr>
          <w:trHeight w:val="547"/>
        </w:trPr>
        <w:tc>
          <w:tcPr>
            <w:tcW w:w="575" w:type="dxa"/>
          </w:tcPr>
          <w:p w14:paraId="7B214DAD" w14:textId="4E974148" w:rsidR="003D1B71" w:rsidRPr="00157FC4" w:rsidRDefault="003D1B71" w:rsidP="00222466">
            <w:pPr>
              <w:rPr>
                <w:rFonts w:cs="Calibri" w:hint="eastAsia"/>
                <w:color w:val="0072C7" w:themeColor="accent2"/>
              </w:rPr>
            </w:pPr>
          </w:p>
        </w:tc>
        <w:tc>
          <w:tcPr>
            <w:tcW w:w="3317" w:type="dxa"/>
            <w:gridSpan w:val="2"/>
          </w:tcPr>
          <w:p w14:paraId="47ADD5B7" w14:textId="4B244B1B" w:rsidR="003D1B71" w:rsidRPr="00EF1B6D" w:rsidRDefault="0079245C" w:rsidP="00222466">
            <w:pPr>
              <w:rPr>
                <w:rFonts w:ascii="微软雅黑" w:eastAsia="微软雅黑" w:hAnsi="微软雅黑" w:hint="eastAsia"/>
                <w:sz w:val="20"/>
                <w:szCs w:val="17"/>
              </w:rPr>
            </w:pPr>
            <w:r w:rsidRPr="00F66A62">
              <w:rPr>
                <w:rFonts w:ascii="微软雅黑" w:eastAsia="微软雅黑" w:hAnsi="微软雅黑" w:cs="Calibri"/>
                <w:noProof/>
                <w:color w:val="666666"/>
              </w:rPr>
              <w:drawing>
                <wp:anchor distT="0" distB="0" distL="114300" distR="114300" simplePos="0" relativeHeight="251667456" behindDoc="0" locked="0" layoutInCell="1" allowOverlap="1" wp14:anchorId="33F757B4" wp14:editId="07D7E97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283845" cy="283845"/>
                  <wp:effectExtent l="0" t="0" r="1905" b="1905"/>
                  <wp:wrapSquare wrapText="bothSides"/>
                  <wp:docPr id="9852978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" cy="28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9245C">
              <w:rPr>
                <w:rFonts w:ascii="微软雅黑" w:eastAsia="微软雅黑" w:hAnsi="微软雅黑"/>
                <w:color w:val="666666" w:themeColor="accent4"/>
                <w:sz w:val="20"/>
                <w:szCs w:val="17"/>
              </w:rPr>
              <w:t>19876326604</w:t>
            </w:r>
          </w:p>
        </w:tc>
        <w:tc>
          <w:tcPr>
            <w:tcW w:w="251" w:type="dxa"/>
            <w:tcBorders>
              <w:left w:val="nil"/>
            </w:tcBorders>
          </w:tcPr>
          <w:p w14:paraId="72ECAEA9" w14:textId="77777777" w:rsidR="003D1B71" w:rsidRPr="00157FC4" w:rsidRDefault="003D1B71" w:rsidP="00222466">
            <w:pPr>
              <w:rPr>
                <w:rFonts w:hint="eastAsia"/>
              </w:rPr>
            </w:pPr>
          </w:p>
        </w:tc>
        <w:tc>
          <w:tcPr>
            <w:tcW w:w="6549" w:type="dxa"/>
            <w:vMerge/>
          </w:tcPr>
          <w:p w14:paraId="7CF579C9" w14:textId="77777777" w:rsidR="003D1B71" w:rsidRPr="00157FC4" w:rsidRDefault="003D1B71" w:rsidP="00222466">
            <w:pPr>
              <w:rPr>
                <w:rFonts w:hint="eastAsia"/>
              </w:rPr>
            </w:pPr>
          </w:p>
        </w:tc>
      </w:tr>
    </w:tbl>
    <w:p w14:paraId="084AAE99" w14:textId="0BA44F9D" w:rsidR="00E106AE" w:rsidRPr="0071263E" w:rsidRDefault="00E106AE" w:rsidP="0071263E">
      <w:pPr>
        <w:pStyle w:val="21"/>
        <w:spacing w:line="192" w:lineRule="auto"/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lang w:val="zh-CN" w:bidi="zh-CN"/>
        </w:rPr>
      </w:pPr>
      <w:r w:rsidRPr="0071263E">
        <w:rPr>
          <w:rFonts w:asciiTheme="majorEastAsia" w:eastAsiaTheme="majorEastAsia" w:hAnsiTheme="majorEastAsia" w:hint="eastAsia"/>
          <w:color w:val="003963" w:themeColor="accent2" w:themeShade="80"/>
          <w:sz w:val="28"/>
          <w:szCs w:val="28"/>
          <w:lang w:val="zh-CN" w:bidi="zh-CN"/>
        </w:rPr>
        <w:t>自我认识</w:t>
      </w:r>
    </w:p>
    <w:p w14:paraId="12E5D6E4" w14:textId="09B6A420" w:rsidR="00E106AE" w:rsidRPr="00E106AE" w:rsidRDefault="00DE328A" w:rsidP="00F164A4">
      <w:pPr>
        <w:ind w:leftChars="100" w:left="220"/>
        <w:rPr>
          <w:rFonts w:cs="Calibri" w:hint="eastAsia"/>
          <w:lang w:val="zh-CN" w:bidi="zh-CN"/>
        </w:rPr>
      </w:pPr>
      <w:r>
        <w:rPr>
          <w:rFonts w:cs="Calibri" w:hint="eastAsia"/>
          <w:b/>
          <w:bCs/>
          <w:lang w:val="zh-CN" w:bidi="zh-CN"/>
        </w:rPr>
        <w:t>解决问题</w:t>
      </w:r>
      <w:r w:rsidR="00E106AE" w:rsidRPr="00E106AE">
        <w:rPr>
          <w:rFonts w:cs="Calibri"/>
          <w:b/>
          <w:bCs/>
          <w:lang w:val="zh-CN" w:bidi="zh-CN"/>
        </w:rPr>
        <w:t>：</w:t>
      </w:r>
      <w:r w:rsidRPr="00DE328A">
        <w:rPr>
          <w:rFonts w:cs="Calibri" w:hint="eastAsia"/>
          <w:sz w:val="20"/>
          <w:szCs w:val="20"/>
          <w:lang w:val="zh-CN" w:bidi="zh-CN"/>
        </w:rPr>
        <w:t>擅长</w:t>
      </w:r>
      <w:r w:rsidRPr="00DE328A">
        <w:rPr>
          <w:rFonts w:cs="Calibri"/>
          <w:sz w:val="20"/>
          <w:szCs w:val="20"/>
          <w:lang w:val="zh-CN" w:bidi="zh-CN"/>
        </w:rPr>
        <w:t>定义问题，并致力于解决问题。会将遇到的所有情况</w:t>
      </w:r>
      <w:r>
        <w:rPr>
          <w:rFonts w:cs="Calibri" w:hint="eastAsia"/>
          <w:sz w:val="20"/>
          <w:szCs w:val="20"/>
          <w:lang w:val="zh-CN" w:bidi="zh-CN"/>
        </w:rPr>
        <w:t>，以及</w:t>
      </w:r>
      <w:r w:rsidRPr="00DE328A">
        <w:rPr>
          <w:rFonts w:cs="Calibri"/>
          <w:sz w:val="20"/>
          <w:szCs w:val="20"/>
          <w:lang w:val="zh-CN" w:bidi="zh-CN"/>
        </w:rPr>
        <w:t>矛盾</w:t>
      </w:r>
      <w:r>
        <w:rPr>
          <w:rFonts w:cs="Calibri" w:hint="eastAsia"/>
          <w:sz w:val="20"/>
          <w:szCs w:val="20"/>
          <w:lang w:val="zh-CN" w:bidi="zh-CN"/>
        </w:rPr>
        <w:t>等定义</w:t>
      </w:r>
      <w:r w:rsidRPr="00DE328A">
        <w:rPr>
          <w:rFonts w:cs="Calibri"/>
          <w:sz w:val="20"/>
          <w:szCs w:val="20"/>
          <w:lang w:val="zh-CN" w:bidi="zh-CN"/>
        </w:rPr>
        <w:t>为一个问题，经过分析</w:t>
      </w:r>
      <w:r>
        <w:rPr>
          <w:rFonts w:cs="Calibri" w:hint="eastAsia"/>
          <w:sz w:val="20"/>
          <w:szCs w:val="20"/>
          <w:lang w:val="zh-CN" w:bidi="zh-CN"/>
        </w:rPr>
        <w:t>，拆解，评估</w:t>
      </w:r>
      <w:r w:rsidRPr="00DE328A">
        <w:rPr>
          <w:rFonts w:cs="Calibri"/>
          <w:sz w:val="20"/>
          <w:szCs w:val="20"/>
          <w:lang w:val="zh-CN" w:bidi="zh-CN"/>
        </w:rPr>
        <w:t>等步骤</w:t>
      </w:r>
      <w:r>
        <w:rPr>
          <w:rFonts w:cs="Calibri" w:hint="eastAsia"/>
          <w:sz w:val="20"/>
          <w:szCs w:val="20"/>
          <w:lang w:val="zh-CN" w:bidi="zh-CN"/>
        </w:rPr>
        <w:t>去制定解决方案，</w:t>
      </w:r>
      <w:r w:rsidRPr="00DE328A">
        <w:rPr>
          <w:rFonts w:cs="Calibri"/>
          <w:sz w:val="20"/>
          <w:szCs w:val="20"/>
          <w:lang w:val="zh-CN" w:bidi="zh-CN"/>
        </w:rPr>
        <w:t>并按照我的最高标准和外部标准衡量完成的情况</w:t>
      </w:r>
      <w:r w:rsidR="00E65F6B">
        <w:rPr>
          <w:rFonts w:cs="Calibri" w:hint="eastAsia"/>
          <w:sz w:val="20"/>
          <w:szCs w:val="20"/>
          <w:lang w:val="zh-CN" w:bidi="zh-CN"/>
        </w:rPr>
        <w:t>去进行优化。</w:t>
      </w:r>
    </w:p>
    <w:p w14:paraId="027CFCE7" w14:textId="3D6C5E5F" w:rsidR="00F164A4" w:rsidRDefault="00E106AE" w:rsidP="00F164A4">
      <w:pPr>
        <w:ind w:firstLineChars="100" w:firstLine="220"/>
        <w:rPr>
          <w:rFonts w:cs="Calibri" w:hint="eastAsia"/>
          <w:sz w:val="20"/>
          <w:szCs w:val="20"/>
          <w:lang w:val="zh-CN" w:bidi="zh-CN"/>
        </w:rPr>
      </w:pPr>
      <w:r w:rsidRPr="00E106AE">
        <w:rPr>
          <w:rFonts w:cs="Calibri"/>
          <w:b/>
          <w:bCs/>
          <w:lang w:val="zh-CN" w:bidi="zh-CN"/>
        </w:rPr>
        <w:t>韧性：</w:t>
      </w:r>
      <w:r w:rsidRPr="00E106AE">
        <w:rPr>
          <w:rFonts w:cs="Calibri"/>
          <w:sz w:val="20"/>
          <w:szCs w:val="20"/>
          <w:lang w:val="zh-CN" w:bidi="zh-CN"/>
        </w:rPr>
        <w:t xml:space="preserve"> 不断刷新自己。成功的定义太宽泛，认为自己从来没有真正成功地做成功一件事，而唯一能做</w:t>
      </w:r>
      <w:r w:rsidR="00F164A4">
        <w:rPr>
          <w:rFonts w:cs="Calibri" w:hint="eastAsia"/>
          <w:sz w:val="20"/>
          <w:szCs w:val="20"/>
          <w:lang w:val="zh-CN" w:bidi="zh-CN"/>
        </w:rPr>
        <w:t>到</w:t>
      </w:r>
    </w:p>
    <w:p w14:paraId="099A10E7" w14:textId="0781328D" w:rsidR="00E106AE" w:rsidRPr="00E106AE" w:rsidRDefault="00E106AE" w:rsidP="00F164A4">
      <w:pPr>
        <w:ind w:firstLineChars="100" w:firstLine="200"/>
        <w:rPr>
          <w:rFonts w:cs="Calibri" w:hint="eastAsia"/>
          <w:sz w:val="20"/>
          <w:szCs w:val="20"/>
          <w:lang w:val="zh-CN" w:bidi="zh-CN"/>
        </w:rPr>
      </w:pPr>
      <w:r w:rsidRPr="00E106AE">
        <w:rPr>
          <w:rFonts w:cs="Calibri"/>
          <w:sz w:val="20"/>
          <w:szCs w:val="20"/>
          <w:lang w:val="zh-CN" w:bidi="zh-CN"/>
        </w:rPr>
        <w:t>就是从事件中反思总结，汲取经验，刷新自己，面向未来。</w:t>
      </w:r>
    </w:p>
    <w:sectPr w:rsidR="00E106AE" w:rsidRPr="00E106AE" w:rsidSect="00581FBC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22D9A" w14:textId="77777777" w:rsidR="0071766E" w:rsidRDefault="0071766E" w:rsidP="00590471">
      <w:pPr>
        <w:rPr>
          <w:rFonts w:hint="eastAsia"/>
        </w:rPr>
      </w:pPr>
      <w:r>
        <w:separator/>
      </w:r>
    </w:p>
  </w:endnote>
  <w:endnote w:type="continuationSeparator" w:id="0">
    <w:p w14:paraId="4625F4EF" w14:textId="77777777" w:rsidR="0071766E" w:rsidRDefault="0071766E" w:rsidP="0059047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95376" w14:textId="77777777" w:rsidR="0071766E" w:rsidRDefault="0071766E" w:rsidP="00590471">
      <w:pPr>
        <w:rPr>
          <w:rFonts w:hint="eastAsia"/>
        </w:rPr>
      </w:pPr>
      <w:r>
        <w:separator/>
      </w:r>
    </w:p>
  </w:footnote>
  <w:footnote w:type="continuationSeparator" w:id="0">
    <w:p w14:paraId="58FCF023" w14:textId="77777777" w:rsidR="0071766E" w:rsidRDefault="0071766E" w:rsidP="0059047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DB3F8" w14:textId="77777777" w:rsidR="00590471" w:rsidRPr="00157FC4" w:rsidRDefault="00310F17" w:rsidP="00060042">
    <w:pPr>
      <w:pStyle w:val="a7"/>
      <w:rPr>
        <w:rFonts w:hint="eastAsia"/>
      </w:rPr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E02D900" wp14:editId="6E4B9A1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4D72C" id="组 26" o:spid="_x0000_s1026" alt="&quot;&quot;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SSWJwSeBopEk2N5QKmIBiYSlWN5mBzLA0pFNDCRqBzLw+RYHsqxhMDqBeVYHibH&#10;8oBSyW1gciwP5VhC4FVBkWhyLA/lWELgaaBINDmWh3IsIfA0UCSaHMtDOZYQWBoox/IwOZaHciwh&#10;8DRQJJocy0M5lhB4GigSTY7loRxLCDwNFIkmx/JQjiUEngaKRJNjeSjHEgJHg6dyLCHwMhCO5Wly&#10;LE/lWELgaSCz89PkWJ7KsYTA00Bm56fJsTyVYwmBp4GsE58mx/JUjiUEngayTny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a2eeJ4/nAprz/Irp6cz8jRJFl6&#10;zmr+5qU1JCCnkLH2Da8PhS38rABZ0D1aPmRrUnfCKz6TOiAE316vIdJKImH5WZ62VD11raffBds2&#10;3z3K7c1upcovrtB2ygEZcoHnmTzeMc65KvPf9UwpTDutwCeV9z18+9Iacn44Cst8wPNxa30N6RKE&#10;ATI+ZG5xGXGhYg6tH+LpX2/qszNxkSd++5mHxbOc55Ayjpjh42dR4JaciHnf0LIf7kfEAunwKzrS&#10;YVXIRpyhcZz4vJ2/9d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D5SK&#10;sDwj6CxwJJYcywdKxSwokegcy6fkWD5QKmZBiUTnWD4lx/JxjmUE1VtwjuVTciwfKBV9BiXH8nGO&#10;ZQTdEhyJJcfycY5lBJ0FjsSSY/k4xzKCzgJHYsmxfJxjGUFlgXMsn5Jj+TjHMoLOAkdiybF8nGMZ&#10;QWeBI7HkWD7OsYygs8CRWHIsH+dYRtBZ4EgsOZaPcywjaCw4nWMZQTeAcSxnybGczrGMoLPAvs5n&#10;ybGczrGMoLPAvs5nybGczrGMoLPA9olnybGczrGMoLPA9oln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KBUCssTAk8DRaLJsTygVEQDE4nKsTxMjuUBpSIa&#10;mEhUjuVhciwP5VhCYPWCciwPk2N5QKnUNjA5lodyLCHwqqBINDmWh3IsIfA0UCSaHMtDOZYQeBoo&#10;Ek2O5aEcSwgsDZRjeZgcy0M5lhB4GigSTY7loRxLCDwNFIkmx/JQjiUEngaKRJNjeSjHEgJPA0Wi&#10;ybE8lGMJgaPBUzmWEHgZCMfyNDmWp3IsIfA0kNn5aXIsT+VYQuBpILPz0+RYnsqxhMDTQPzEp8mx&#10;PJVjCYGngfiJT5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NI1oMMlzAYAwt8mAA4AAAAAAAAAAAAAAAAALgIAAGRycy9lMm9Eb2MueG1sUEsBAi0A&#10;FAAGAAgAAAAhAFES6iviAAAADgEAAA8AAAAAAAAAAAAAAAAAf84GAGRycy9kb3ducmV2LnhtbFBL&#10;BQYAAAAABAAEAPMAAACO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159BD"/>
    <w:multiLevelType w:val="hybridMultilevel"/>
    <w:tmpl w:val="62108FE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58A15209"/>
    <w:multiLevelType w:val="hybridMultilevel"/>
    <w:tmpl w:val="3C2A7E82"/>
    <w:lvl w:ilvl="0" w:tplc="DA18712C">
      <w:start w:val="2004"/>
      <w:numFmt w:val="bullet"/>
      <w:lvlText w:val="-"/>
      <w:lvlJc w:val="left"/>
      <w:pPr>
        <w:ind w:left="360" w:hanging="360"/>
      </w:pPr>
      <w:rPr>
        <w:rFonts w:ascii="Microsoft YaHei UI" w:eastAsia="Microsoft YaHei UI" w:hAnsi="Microsoft YaHei U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237216F"/>
    <w:multiLevelType w:val="hybridMultilevel"/>
    <w:tmpl w:val="6DA49278"/>
    <w:lvl w:ilvl="0" w:tplc="B1C0A28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  <w:sz w:val="13"/>
        <w:szCs w:val="18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6883039"/>
    <w:multiLevelType w:val="hybridMultilevel"/>
    <w:tmpl w:val="8FDC55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40260448">
    <w:abstractNumId w:val="10"/>
  </w:num>
  <w:num w:numId="2" w16cid:durableId="1619919452">
    <w:abstractNumId w:val="11"/>
  </w:num>
  <w:num w:numId="3" w16cid:durableId="485827605">
    <w:abstractNumId w:val="9"/>
  </w:num>
  <w:num w:numId="4" w16cid:durableId="1479958675">
    <w:abstractNumId w:val="18"/>
  </w:num>
  <w:num w:numId="5" w16cid:durableId="913705805">
    <w:abstractNumId w:val="16"/>
  </w:num>
  <w:num w:numId="6" w16cid:durableId="300311909">
    <w:abstractNumId w:val="8"/>
  </w:num>
  <w:num w:numId="7" w16cid:durableId="1553155112">
    <w:abstractNumId w:val="3"/>
  </w:num>
  <w:num w:numId="8" w16cid:durableId="232086238">
    <w:abstractNumId w:val="2"/>
  </w:num>
  <w:num w:numId="9" w16cid:durableId="1312978683">
    <w:abstractNumId w:val="1"/>
  </w:num>
  <w:num w:numId="10" w16cid:durableId="441267000">
    <w:abstractNumId w:val="0"/>
  </w:num>
  <w:num w:numId="11" w16cid:durableId="2114739649">
    <w:abstractNumId w:val="7"/>
  </w:num>
  <w:num w:numId="12" w16cid:durableId="1768386206">
    <w:abstractNumId w:val="6"/>
  </w:num>
  <w:num w:numId="13" w16cid:durableId="2000577580">
    <w:abstractNumId w:val="5"/>
  </w:num>
  <w:num w:numId="14" w16cid:durableId="1345130398">
    <w:abstractNumId w:val="4"/>
  </w:num>
  <w:num w:numId="15" w16cid:durableId="315189729">
    <w:abstractNumId w:val="14"/>
  </w:num>
  <w:num w:numId="16" w16cid:durableId="1058211098">
    <w:abstractNumId w:val="13"/>
  </w:num>
  <w:num w:numId="17" w16cid:durableId="833882706">
    <w:abstractNumId w:val="12"/>
  </w:num>
  <w:num w:numId="18" w16cid:durableId="244724421">
    <w:abstractNumId w:val="15"/>
  </w:num>
  <w:num w:numId="19" w16cid:durableId="11845931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6A"/>
    <w:rsid w:val="00046992"/>
    <w:rsid w:val="00060042"/>
    <w:rsid w:val="0008685D"/>
    <w:rsid w:val="00090860"/>
    <w:rsid w:val="000D0FDB"/>
    <w:rsid w:val="00112FD7"/>
    <w:rsid w:val="00150ABD"/>
    <w:rsid w:val="00157FC4"/>
    <w:rsid w:val="001946FC"/>
    <w:rsid w:val="001A1AC6"/>
    <w:rsid w:val="001B38C1"/>
    <w:rsid w:val="0022093B"/>
    <w:rsid w:val="00222466"/>
    <w:rsid w:val="00247254"/>
    <w:rsid w:val="0024753C"/>
    <w:rsid w:val="00276026"/>
    <w:rsid w:val="002A5E87"/>
    <w:rsid w:val="002B4549"/>
    <w:rsid w:val="002E729E"/>
    <w:rsid w:val="00310F17"/>
    <w:rsid w:val="00322A46"/>
    <w:rsid w:val="003326CB"/>
    <w:rsid w:val="00353B60"/>
    <w:rsid w:val="00376291"/>
    <w:rsid w:val="00380FD1"/>
    <w:rsid w:val="00383D02"/>
    <w:rsid w:val="00385DE7"/>
    <w:rsid w:val="003867B5"/>
    <w:rsid w:val="003D1B71"/>
    <w:rsid w:val="003E1687"/>
    <w:rsid w:val="004038D5"/>
    <w:rsid w:val="0040578D"/>
    <w:rsid w:val="00426087"/>
    <w:rsid w:val="00494EF2"/>
    <w:rsid w:val="004E158A"/>
    <w:rsid w:val="004F20CB"/>
    <w:rsid w:val="00517126"/>
    <w:rsid w:val="005339E4"/>
    <w:rsid w:val="00543519"/>
    <w:rsid w:val="00565C77"/>
    <w:rsid w:val="0056708E"/>
    <w:rsid w:val="00573C60"/>
    <w:rsid w:val="005801E5"/>
    <w:rsid w:val="00581FBC"/>
    <w:rsid w:val="0058500B"/>
    <w:rsid w:val="00590471"/>
    <w:rsid w:val="005D01FA"/>
    <w:rsid w:val="00635EE2"/>
    <w:rsid w:val="00653E17"/>
    <w:rsid w:val="00690EB6"/>
    <w:rsid w:val="006A08E8"/>
    <w:rsid w:val="006C5923"/>
    <w:rsid w:val="006D79A8"/>
    <w:rsid w:val="006E35AE"/>
    <w:rsid w:val="0071263E"/>
    <w:rsid w:val="0071766E"/>
    <w:rsid w:val="0072353B"/>
    <w:rsid w:val="007575B6"/>
    <w:rsid w:val="00757B91"/>
    <w:rsid w:val="007634E9"/>
    <w:rsid w:val="0079245C"/>
    <w:rsid w:val="007B3C81"/>
    <w:rsid w:val="007D4851"/>
    <w:rsid w:val="007D67CA"/>
    <w:rsid w:val="007E1080"/>
    <w:rsid w:val="007E668F"/>
    <w:rsid w:val="007F5B63"/>
    <w:rsid w:val="00803A0A"/>
    <w:rsid w:val="00810EB7"/>
    <w:rsid w:val="00846CB9"/>
    <w:rsid w:val="008566AA"/>
    <w:rsid w:val="0088632F"/>
    <w:rsid w:val="008A1E6E"/>
    <w:rsid w:val="008C024F"/>
    <w:rsid w:val="008C2CFC"/>
    <w:rsid w:val="008D1E54"/>
    <w:rsid w:val="008D4076"/>
    <w:rsid w:val="00912DC8"/>
    <w:rsid w:val="009362E7"/>
    <w:rsid w:val="009448DB"/>
    <w:rsid w:val="009475DC"/>
    <w:rsid w:val="00967B93"/>
    <w:rsid w:val="00975820"/>
    <w:rsid w:val="00992FA4"/>
    <w:rsid w:val="009D090F"/>
    <w:rsid w:val="009E3FE9"/>
    <w:rsid w:val="009F0E94"/>
    <w:rsid w:val="00A2526A"/>
    <w:rsid w:val="00A31464"/>
    <w:rsid w:val="00A31B16"/>
    <w:rsid w:val="00A33613"/>
    <w:rsid w:val="00A47A8D"/>
    <w:rsid w:val="00A92875"/>
    <w:rsid w:val="00AA343B"/>
    <w:rsid w:val="00AC6C7E"/>
    <w:rsid w:val="00B10EAE"/>
    <w:rsid w:val="00B4158A"/>
    <w:rsid w:val="00B577C5"/>
    <w:rsid w:val="00B6466C"/>
    <w:rsid w:val="00BB1101"/>
    <w:rsid w:val="00BB1B5D"/>
    <w:rsid w:val="00BB38D5"/>
    <w:rsid w:val="00BC22C7"/>
    <w:rsid w:val="00BD195A"/>
    <w:rsid w:val="00C07240"/>
    <w:rsid w:val="00C14078"/>
    <w:rsid w:val="00C423D5"/>
    <w:rsid w:val="00C6187A"/>
    <w:rsid w:val="00C66DD2"/>
    <w:rsid w:val="00CA5CCE"/>
    <w:rsid w:val="00CE1E3D"/>
    <w:rsid w:val="00D053FA"/>
    <w:rsid w:val="00D47CF1"/>
    <w:rsid w:val="00D56422"/>
    <w:rsid w:val="00D8755A"/>
    <w:rsid w:val="00DC3F0A"/>
    <w:rsid w:val="00DE328A"/>
    <w:rsid w:val="00E02A39"/>
    <w:rsid w:val="00E067F7"/>
    <w:rsid w:val="00E106AE"/>
    <w:rsid w:val="00E26AED"/>
    <w:rsid w:val="00E65F6B"/>
    <w:rsid w:val="00E73AB8"/>
    <w:rsid w:val="00E90A60"/>
    <w:rsid w:val="00ED47F7"/>
    <w:rsid w:val="00EE7E09"/>
    <w:rsid w:val="00EF1B6D"/>
    <w:rsid w:val="00F0223C"/>
    <w:rsid w:val="00F164A4"/>
    <w:rsid w:val="00F3235D"/>
    <w:rsid w:val="00F32393"/>
    <w:rsid w:val="00F36200"/>
    <w:rsid w:val="00F5631F"/>
    <w:rsid w:val="00F878BD"/>
    <w:rsid w:val="00F901E5"/>
    <w:rsid w:val="00FC236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9AA12B"/>
  <w14:defaultImageDpi w14:val="96"/>
  <w15:docId w15:val="{64606574-BA9E-47C1-B4BA-B8F57443E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175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yuanfeng liu</cp:lastModifiedBy>
  <cp:revision>101</cp:revision>
  <cp:lastPrinted>2024-06-15T09:33:00Z</cp:lastPrinted>
  <dcterms:created xsi:type="dcterms:W3CDTF">2024-06-15T08:54:00Z</dcterms:created>
  <dcterms:modified xsi:type="dcterms:W3CDTF">2024-11-01T12:15:00Z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